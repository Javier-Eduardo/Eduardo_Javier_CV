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819E2" w14:textId="541222B8" w:rsidR="00816216" w:rsidRDefault="00612CA1" w:rsidP="00141A4C">
      <w:pPr>
        <w:pStyle w:val="Ttulo"/>
      </w:pPr>
      <w:r>
        <w:t>Eduardo Javier Oña Chiriboga</w:t>
      </w:r>
    </w:p>
    <w:p w14:paraId="4F95B5F0" w14:textId="077E240A" w:rsidR="00141A4C" w:rsidRDefault="00612CA1" w:rsidP="00141A4C">
      <w:r w:rsidRPr="00612CA1">
        <w:rPr>
          <w:color w:val="auto"/>
        </w:rPr>
        <w:t>A.V Marco Aurelio Subía &amp; Gatazo, Latacunga, 050150 | (+593) 0984797996 | javichiri25@gmail.com</w:t>
      </w:r>
      <w:r w:rsidR="00141A4C">
        <w:rPr>
          <w:lang w:bidi="es-ES"/>
        </w:rPr>
        <w:t> </w:t>
      </w:r>
    </w:p>
    <w:p w14:paraId="3D7192ED" w14:textId="3E07C887" w:rsidR="006270A9" w:rsidRDefault="00612CA1" w:rsidP="00141A4C">
      <w:pPr>
        <w:pStyle w:val="Ttulo1"/>
      </w:pPr>
      <w:r>
        <w:t>Resumen</w:t>
      </w:r>
    </w:p>
    <w:p w14:paraId="491E66AA" w14:textId="6FF4BD99" w:rsidR="006270A9" w:rsidRDefault="00612CA1">
      <w:r>
        <w:t xml:space="preserve">Soy un estudiante de Ingeniería en Sistemas que le gusta adquirir nuevos conocimientos participando en congresos y aplicarlos a mis proyectos personales y universitarios, además de adaptarse bien a cualquier entorno y buscar siempre la mejor solución. </w:t>
      </w:r>
    </w:p>
    <w:sdt>
      <w:sdtPr>
        <w:alias w:val="Educación:"/>
        <w:tag w:val="Educación:"/>
        <w:id w:val="807127995"/>
        <w:placeholder>
          <w:docPart w:val="2B3D96A001A348A9AF79E8DF083305F9"/>
        </w:placeholder>
        <w:temporary/>
        <w:showingPlcHdr/>
        <w15:appearance w15:val="hidden"/>
      </w:sdtPr>
      <w:sdtContent>
        <w:p w14:paraId="2E55560F" w14:textId="77777777" w:rsidR="006270A9" w:rsidRDefault="009D5933">
          <w:pPr>
            <w:pStyle w:val="Ttulo1"/>
          </w:pPr>
          <w:r>
            <w:rPr>
              <w:lang w:bidi="es-ES"/>
            </w:rPr>
            <w:t>Educación</w:t>
          </w:r>
        </w:p>
      </w:sdtContent>
    </w:sdt>
    <w:p w14:paraId="1AD3502C" w14:textId="2A97DABC" w:rsidR="006270A9" w:rsidRDefault="00612CA1">
      <w:pPr>
        <w:pStyle w:val="Ttulo2"/>
      </w:pPr>
      <w:r>
        <w:t>Bachillerato en electronica</w:t>
      </w:r>
      <w:r w:rsidR="009D5933">
        <w:rPr>
          <w:lang w:bidi="es-ES"/>
        </w:rPr>
        <w:t> | </w:t>
      </w:r>
      <w:r w:rsidR="00CB66DD">
        <w:t>2020</w:t>
      </w:r>
      <w:r w:rsidR="009D5933">
        <w:rPr>
          <w:lang w:bidi="es-ES"/>
        </w:rPr>
        <w:t> | </w:t>
      </w:r>
      <w:r>
        <w:t xml:space="preserve">Colegio hermano miguel </w:t>
      </w:r>
    </w:p>
    <w:p w14:paraId="37B76FD7" w14:textId="3CED19E7" w:rsidR="006270A9" w:rsidRDefault="009D5933" w:rsidP="001B29CF">
      <w:pPr>
        <w:pStyle w:val="Listaconvietas"/>
      </w:pPr>
      <w:r>
        <w:rPr>
          <w:lang w:bidi="es-ES"/>
        </w:rPr>
        <w:t xml:space="preserve">Área general de estudio: </w:t>
      </w:r>
      <w:r w:rsidR="00C33CDA" w:rsidRPr="00C33CDA">
        <w:t>Electrónica y telecomunicaciones</w:t>
      </w:r>
    </w:p>
    <w:p w14:paraId="134A6C5E" w14:textId="78282D15" w:rsidR="006270A9" w:rsidRDefault="009D5933" w:rsidP="001B29CF">
      <w:pPr>
        <w:pStyle w:val="Listaconvietas"/>
      </w:pPr>
      <w:r>
        <w:rPr>
          <w:lang w:bidi="es-ES"/>
        </w:rPr>
        <w:t xml:space="preserve">Especialidad: </w:t>
      </w:r>
      <w:r w:rsidR="005F2384" w:rsidRPr="005F2384">
        <w:t>Sistemas Digitales y Redes</w:t>
      </w:r>
    </w:p>
    <w:p w14:paraId="292BFCC9" w14:textId="67F31477" w:rsidR="006270A9" w:rsidRDefault="009D5933" w:rsidP="001B29CF">
      <w:pPr>
        <w:pStyle w:val="Listaconvietas"/>
      </w:pPr>
      <w:r>
        <w:rPr>
          <w:lang w:bidi="es-ES"/>
        </w:rPr>
        <w:t xml:space="preserve">Trabajo de curso relacionado: </w:t>
      </w:r>
      <w:r w:rsidR="00C33CDA" w:rsidRPr="00C33CDA">
        <w:t>Diseño de un sistema de control de luces automatizado</w:t>
      </w:r>
    </w:p>
    <w:p w14:paraId="178D6C0F" w14:textId="266F802B" w:rsidR="006270A9" w:rsidRDefault="00612CA1">
      <w:pPr>
        <w:pStyle w:val="Ttulo2"/>
      </w:pPr>
      <w:r>
        <w:t>ingenieria en sistemas</w:t>
      </w:r>
      <w:r w:rsidR="009D5933">
        <w:rPr>
          <w:lang w:bidi="es-ES"/>
        </w:rPr>
        <w:t> </w:t>
      </w:r>
      <w:r>
        <w:rPr>
          <w:lang w:bidi="es-ES"/>
        </w:rPr>
        <w:t>de la informacion</w:t>
      </w:r>
      <w:r w:rsidR="009D5933">
        <w:rPr>
          <w:lang w:bidi="es-ES"/>
        </w:rPr>
        <w:t>| </w:t>
      </w:r>
      <w:r>
        <w:t>en curso</w:t>
      </w:r>
      <w:r w:rsidR="009D5933">
        <w:rPr>
          <w:lang w:bidi="es-ES"/>
        </w:rPr>
        <w:t> | </w:t>
      </w:r>
      <w:r w:rsidRPr="00612CA1">
        <w:t>Pontificia Universidad Católica del Ecuador - Sede Ambato</w:t>
      </w:r>
    </w:p>
    <w:p w14:paraId="27774867" w14:textId="5FB3B777" w:rsidR="006270A9" w:rsidRDefault="009D5933">
      <w:pPr>
        <w:pStyle w:val="Listaconvietas"/>
      </w:pPr>
      <w:r>
        <w:rPr>
          <w:lang w:bidi="es-ES"/>
        </w:rPr>
        <w:t xml:space="preserve">Área general de estudio: </w:t>
      </w:r>
      <w:r w:rsidR="00C33CDA">
        <w:t>Desarrollo de software</w:t>
      </w:r>
    </w:p>
    <w:p w14:paraId="26215FCD" w14:textId="1C89B01B" w:rsidR="006270A9" w:rsidRDefault="009D5933">
      <w:pPr>
        <w:pStyle w:val="Listaconvietas"/>
      </w:pPr>
      <w:r>
        <w:rPr>
          <w:lang w:bidi="es-ES"/>
        </w:rPr>
        <w:t xml:space="preserve">Especialidad: </w:t>
      </w:r>
      <w:r w:rsidR="00C33CDA" w:rsidRPr="00C33CDA">
        <w:t>Programación</w:t>
      </w:r>
    </w:p>
    <w:p w14:paraId="696500C7" w14:textId="6281C4BF" w:rsidR="006270A9" w:rsidRDefault="009D5933">
      <w:pPr>
        <w:pStyle w:val="Listaconvietas"/>
      </w:pPr>
      <w:r>
        <w:rPr>
          <w:lang w:bidi="es-ES"/>
        </w:rPr>
        <w:t xml:space="preserve">Trabajo de curso relacionado: </w:t>
      </w:r>
      <w:r w:rsidR="00C33CDA" w:rsidRPr="00C33CDA">
        <w:t>Creación de un sistema de gestión de inventarios</w:t>
      </w:r>
    </w:p>
    <w:sdt>
      <w:sdtPr>
        <w:alias w:val="Aptitudes y habilidades:"/>
        <w:tag w:val="Aptitudes y habilidades:"/>
        <w:id w:val="458624136"/>
        <w:placeholder>
          <w:docPart w:val="03CE552D4A93405382BB63EACE948A98"/>
        </w:placeholder>
        <w:temporary/>
        <w:showingPlcHdr/>
        <w15:appearance w15:val="hidden"/>
      </w:sdtPr>
      <w:sdtContent>
        <w:p w14:paraId="62DBD32B" w14:textId="77777777" w:rsidR="006270A9" w:rsidRDefault="009D5933">
          <w:pPr>
            <w:pStyle w:val="Ttulo1"/>
          </w:pPr>
          <w:r>
            <w:rPr>
              <w:lang w:bidi="es-ES"/>
            </w:rPr>
            <w:t>Aptitudes y habilidades</w:t>
          </w:r>
        </w:p>
      </w:sdtContent>
    </w:sdt>
    <w:p w14:paraId="264102A6" w14:textId="69F16645" w:rsidR="006270A9" w:rsidRDefault="00612CA1">
      <w:pPr>
        <w:pStyle w:val="Ttulo2"/>
      </w:pPr>
      <w:r>
        <w:t>lenguajes de programacion adquiridos</w:t>
      </w:r>
    </w:p>
    <w:p w14:paraId="0C9A4BB3" w14:textId="45495E64" w:rsidR="00612CA1" w:rsidRDefault="00612CA1" w:rsidP="00612CA1">
      <w:pPr>
        <w:pStyle w:val="Listaconvietas"/>
      </w:pPr>
      <w:r>
        <w:t>Java</w:t>
      </w:r>
    </w:p>
    <w:p w14:paraId="491FED5A" w14:textId="312F43C8" w:rsidR="00612CA1" w:rsidRDefault="00612CA1" w:rsidP="00612CA1">
      <w:pPr>
        <w:pStyle w:val="Listaconvietas"/>
      </w:pPr>
      <w:r>
        <w:t>Python</w:t>
      </w:r>
    </w:p>
    <w:p w14:paraId="522B044E" w14:textId="5865807E" w:rsidR="00612CA1" w:rsidRDefault="00612CA1" w:rsidP="00612CA1">
      <w:pPr>
        <w:pStyle w:val="Listaconvietas"/>
      </w:pPr>
      <w:r>
        <w:t xml:space="preserve">JavaScript </w:t>
      </w:r>
    </w:p>
    <w:p w14:paraId="023A2C3D" w14:textId="7BD2C9F3" w:rsidR="00612CA1" w:rsidRDefault="00612CA1" w:rsidP="00612CA1">
      <w:pPr>
        <w:pStyle w:val="Listaconvietas"/>
      </w:pPr>
      <w:r>
        <w:t>C++</w:t>
      </w:r>
    </w:p>
    <w:p w14:paraId="114761E9" w14:textId="770A3A28" w:rsidR="006270A9" w:rsidRDefault="00612CA1">
      <w:pPr>
        <w:pStyle w:val="Ttulo2"/>
      </w:pPr>
      <w:r>
        <w:t>Certificados</w:t>
      </w:r>
    </w:p>
    <w:p w14:paraId="54F7F2E4" w14:textId="24E17759" w:rsidR="004A0CA7" w:rsidRDefault="00612CA1" w:rsidP="004A0CA7">
      <w:pPr>
        <w:pStyle w:val="Listaconvietas"/>
      </w:pPr>
      <w:r>
        <w:t>VII SEMINARIO TALLER INTERNACIONAL DE SISTEMAS, TECNOLOGIAS E INFORMATICA – 2022</w:t>
      </w:r>
    </w:p>
    <w:p w14:paraId="78045686" w14:textId="50E2FE12" w:rsidR="00612CA1" w:rsidRDefault="00612CA1" w:rsidP="00612CA1">
      <w:pPr>
        <w:pStyle w:val="Listaconvietas"/>
      </w:pPr>
      <w:r>
        <w:t xml:space="preserve">VIII SEMINARIO TALLER INTERNACIONAL DE SISTEMAS, TECNOLOGIAS E INFORMATICA </w:t>
      </w:r>
      <w:r w:rsidR="00CB66DD">
        <w:t>–</w:t>
      </w:r>
      <w:r>
        <w:t xml:space="preserve"> 20</w:t>
      </w:r>
      <w:r w:rsidR="007C146F">
        <w:t>23</w:t>
      </w:r>
    </w:p>
    <w:p w14:paraId="415D1BA8" w14:textId="2A9921C5" w:rsidR="00CB66DD" w:rsidRDefault="00CB66DD" w:rsidP="00612CA1">
      <w:pPr>
        <w:pStyle w:val="Listaconvietas"/>
      </w:pPr>
      <w:r>
        <w:t>Jornadas científicas estudiantiles - 2024</w:t>
      </w:r>
    </w:p>
    <w:p w14:paraId="5FC5A834" w14:textId="77777777" w:rsidR="00CB66DD" w:rsidRDefault="00CB66DD" w:rsidP="00612CA1">
      <w:pPr>
        <w:pStyle w:val="Listaconvietas"/>
      </w:pPr>
    </w:p>
    <w:sdt>
      <w:sdtPr>
        <w:alias w:val="Comunicación:"/>
        <w:tag w:val="Comunicación:"/>
        <w:id w:val="-1153840069"/>
        <w:placeholder>
          <w:docPart w:val="565E80704C364085B93A9D5E2BFD15A2"/>
        </w:placeholder>
        <w:temporary/>
        <w:showingPlcHdr/>
        <w15:appearance w15:val="hidden"/>
      </w:sdtPr>
      <w:sdtContent>
        <w:p w14:paraId="2E5D72BD" w14:textId="77777777" w:rsidR="006270A9" w:rsidRDefault="009D5933">
          <w:pPr>
            <w:pStyle w:val="Ttulo2"/>
          </w:pPr>
          <w:r>
            <w:rPr>
              <w:lang w:bidi="es-ES"/>
            </w:rPr>
            <w:t>Comunicación</w:t>
          </w:r>
        </w:p>
      </w:sdtContent>
    </w:sdt>
    <w:p w14:paraId="5207881D" w14:textId="4D96710E" w:rsidR="006270A9" w:rsidRDefault="00C33CDA">
      <w:pPr>
        <w:pStyle w:val="Listaconvietas"/>
      </w:pPr>
      <w:r>
        <w:t>Mis habilidades en la comunicación son buenas ya que siempre he tratado de ser participativo y siempre con una buena actitud</w:t>
      </w:r>
      <w:r w:rsidR="007C146F">
        <w:t xml:space="preserve"> y eso me ha generado experiencia.</w:t>
      </w:r>
    </w:p>
    <w:p w14:paraId="4E85BE8F" w14:textId="3DBBE3CD" w:rsidR="001B29CF" w:rsidRPr="001B29CF" w:rsidRDefault="001B29CF" w:rsidP="00612CA1">
      <w:pPr>
        <w:pStyle w:val="Listaconvietas"/>
        <w:numPr>
          <w:ilvl w:val="0"/>
          <w:numId w:val="0"/>
        </w:numPr>
        <w:ind w:left="216"/>
      </w:pPr>
    </w:p>
    <w:sectPr w:rsidR="001B29CF" w:rsidRPr="001B29CF" w:rsidSect="00617B26">
      <w:footerReference w:type="default" r:id="rId8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E3C0FB" w14:textId="77777777" w:rsidR="005F1C2B" w:rsidRDefault="005F1C2B">
      <w:pPr>
        <w:spacing w:after="0"/>
      </w:pPr>
      <w:r>
        <w:separator/>
      </w:r>
    </w:p>
  </w:endnote>
  <w:endnote w:type="continuationSeparator" w:id="0">
    <w:p w14:paraId="0C31CECA" w14:textId="77777777" w:rsidR="005F1C2B" w:rsidRDefault="005F1C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1264D" w14:textId="77777777" w:rsidR="006270A9" w:rsidRDefault="009D5933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E40DD7">
      <w:rPr>
        <w:noProof/>
        <w:lang w:bidi="es-ES"/>
      </w:rPr>
      <w:t>2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5F45D" w14:textId="77777777" w:rsidR="005F1C2B" w:rsidRDefault="005F1C2B">
      <w:pPr>
        <w:spacing w:after="0"/>
      </w:pPr>
      <w:r>
        <w:separator/>
      </w:r>
    </w:p>
  </w:footnote>
  <w:footnote w:type="continuationSeparator" w:id="0">
    <w:p w14:paraId="433DCF96" w14:textId="77777777" w:rsidR="005F1C2B" w:rsidRDefault="005F1C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aconvieta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aconnmeros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94273540">
    <w:abstractNumId w:val="9"/>
  </w:num>
  <w:num w:numId="2" w16cid:durableId="2080976423">
    <w:abstractNumId w:val="9"/>
    <w:lvlOverride w:ilvl="0">
      <w:startOverride w:val="1"/>
    </w:lvlOverride>
  </w:num>
  <w:num w:numId="3" w16cid:durableId="940837452">
    <w:abstractNumId w:val="9"/>
    <w:lvlOverride w:ilvl="0">
      <w:startOverride w:val="1"/>
    </w:lvlOverride>
  </w:num>
  <w:num w:numId="4" w16cid:durableId="1326590723">
    <w:abstractNumId w:val="9"/>
    <w:lvlOverride w:ilvl="0">
      <w:startOverride w:val="1"/>
    </w:lvlOverride>
  </w:num>
  <w:num w:numId="5" w16cid:durableId="2021081990">
    <w:abstractNumId w:val="8"/>
  </w:num>
  <w:num w:numId="6" w16cid:durableId="788209926">
    <w:abstractNumId w:val="7"/>
  </w:num>
  <w:num w:numId="7" w16cid:durableId="406617710">
    <w:abstractNumId w:val="6"/>
  </w:num>
  <w:num w:numId="8" w16cid:durableId="645596289">
    <w:abstractNumId w:val="5"/>
  </w:num>
  <w:num w:numId="9" w16cid:durableId="31619261">
    <w:abstractNumId w:val="4"/>
  </w:num>
  <w:num w:numId="10" w16cid:durableId="1153569337">
    <w:abstractNumId w:val="3"/>
  </w:num>
  <w:num w:numId="11" w16cid:durableId="1958826121">
    <w:abstractNumId w:val="2"/>
  </w:num>
  <w:num w:numId="12" w16cid:durableId="131145218">
    <w:abstractNumId w:val="1"/>
  </w:num>
  <w:num w:numId="13" w16cid:durableId="156504337">
    <w:abstractNumId w:val="0"/>
  </w:num>
  <w:num w:numId="14" w16cid:durableId="1629893015">
    <w:abstractNumId w:val="13"/>
  </w:num>
  <w:num w:numId="15" w16cid:durableId="1370569044">
    <w:abstractNumId w:val="16"/>
  </w:num>
  <w:num w:numId="16" w16cid:durableId="1425684647">
    <w:abstractNumId w:val="12"/>
  </w:num>
  <w:num w:numId="17" w16cid:durableId="772166030">
    <w:abstractNumId w:val="15"/>
  </w:num>
  <w:num w:numId="18" w16cid:durableId="861284106">
    <w:abstractNumId w:val="10"/>
  </w:num>
  <w:num w:numId="19" w16cid:durableId="146559362">
    <w:abstractNumId w:val="19"/>
  </w:num>
  <w:num w:numId="20" w16cid:durableId="1620868991">
    <w:abstractNumId w:val="17"/>
  </w:num>
  <w:num w:numId="21" w16cid:durableId="766850351">
    <w:abstractNumId w:val="11"/>
  </w:num>
  <w:num w:numId="22" w16cid:durableId="1464883178">
    <w:abstractNumId w:val="14"/>
  </w:num>
  <w:num w:numId="23" w16cid:durableId="18519163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A1"/>
    <w:rsid w:val="00024CE8"/>
    <w:rsid w:val="000A4F59"/>
    <w:rsid w:val="00141A4C"/>
    <w:rsid w:val="001B29CF"/>
    <w:rsid w:val="00255E27"/>
    <w:rsid w:val="0028220F"/>
    <w:rsid w:val="00356C14"/>
    <w:rsid w:val="004A0CA7"/>
    <w:rsid w:val="00511ED0"/>
    <w:rsid w:val="00587E1D"/>
    <w:rsid w:val="005F1C2B"/>
    <w:rsid w:val="005F2384"/>
    <w:rsid w:val="00612CA1"/>
    <w:rsid w:val="00617B26"/>
    <w:rsid w:val="006270A9"/>
    <w:rsid w:val="006272BF"/>
    <w:rsid w:val="00675956"/>
    <w:rsid w:val="00681034"/>
    <w:rsid w:val="007C146F"/>
    <w:rsid w:val="00816216"/>
    <w:rsid w:val="0087734B"/>
    <w:rsid w:val="00910A4D"/>
    <w:rsid w:val="00963765"/>
    <w:rsid w:val="009B60F8"/>
    <w:rsid w:val="009D5933"/>
    <w:rsid w:val="00A740D5"/>
    <w:rsid w:val="00B304D2"/>
    <w:rsid w:val="00BD768D"/>
    <w:rsid w:val="00C33CDA"/>
    <w:rsid w:val="00C61F8E"/>
    <w:rsid w:val="00CB66DD"/>
    <w:rsid w:val="00DF4276"/>
    <w:rsid w:val="00E40DD7"/>
    <w:rsid w:val="00E83E4B"/>
    <w:rsid w:val="00FD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6B56B"/>
  <w15:chartTrackingRefBased/>
  <w15:docId w15:val="{F5C3B9B6-7C8D-4C0F-A8F9-565FD591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ar">
    <w:name w:val="Título Car"/>
    <w:basedOn w:val="Fuentedeprrafopredeter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elmarcadordeposicin">
    <w:name w:val="Placeholder Text"/>
    <w:basedOn w:val="Fuentedeprrafopredeter"/>
    <w:uiPriority w:val="99"/>
    <w:semiHidden/>
    <w:rsid w:val="00E83E4B"/>
    <w:rPr>
      <w:color w:val="393939" w:themeColor="text2" w:themeShade="BF"/>
    </w:rPr>
  </w:style>
  <w:style w:type="paragraph" w:styleId="Listaconvieta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81034"/>
    <w:rPr>
      <w:color w:val="2A7B88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isintenso">
    <w:name w:val="Intense Emphasis"/>
    <w:basedOn w:val="Fuentedeprrafopredeter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color w:val="2A7B88" w:themeColor="accent1" w:themeShade="BF"/>
    </w:rPr>
  </w:style>
  <w:style w:type="paragraph" w:styleId="Listaconnmeros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83E4B"/>
    <w:rPr>
      <w:szCs w:val="16"/>
    </w:rPr>
  </w:style>
  <w:style w:type="paragraph" w:styleId="Textodebloque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83E4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8220F"/>
    <w:rPr>
      <w:sz w:val="22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220F"/>
    <w:rPr>
      <w:rFonts w:ascii="Segoe UI" w:hAnsi="Segoe UI" w:cs="Segoe UI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220F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220F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22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220F"/>
    <w:rPr>
      <w:b/>
      <w:bCs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220F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220F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220F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8220F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220F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c\AppData\Roaming\Microsoft\Templates\Curr&#237;culum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B3D96A001A348A9AF79E8DF08330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ECF14-4C3E-49B9-88DE-E8898B1962DE}"/>
      </w:docPartPr>
      <w:docPartBody>
        <w:p w:rsidR="004A1649" w:rsidRDefault="00000000">
          <w:pPr>
            <w:pStyle w:val="2B3D96A001A348A9AF79E8DF083305F9"/>
          </w:pPr>
          <w:r>
            <w:rPr>
              <w:lang w:bidi="es-ES"/>
            </w:rPr>
            <w:t>Educación</w:t>
          </w:r>
        </w:p>
      </w:docPartBody>
    </w:docPart>
    <w:docPart>
      <w:docPartPr>
        <w:name w:val="03CE552D4A93405382BB63EACE948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43493-A047-4D41-9F8F-3DC876609CCE}"/>
      </w:docPartPr>
      <w:docPartBody>
        <w:p w:rsidR="004A1649" w:rsidRDefault="00000000">
          <w:pPr>
            <w:pStyle w:val="03CE552D4A93405382BB63EACE948A98"/>
          </w:pPr>
          <w:r>
            <w:rPr>
              <w:lang w:bidi="es-ES"/>
            </w:rPr>
            <w:t>Aptitudes y habilidades</w:t>
          </w:r>
        </w:p>
      </w:docPartBody>
    </w:docPart>
    <w:docPart>
      <w:docPartPr>
        <w:name w:val="565E80704C364085B93A9D5E2BFD1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07B6F-7A03-452C-B73A-21B1B1068AAA}"/>
      </w:docPartPr>
      <w:docPartBody>
        <w:p w:rsidR="004A1649" w:rsidRDefault="00000000">
          <w:pPr>
            <w:pStyle w:val="565E80704C364085B93A9D5E2BFD15A2"/>
          </w:pPr>
          <w:r>
            <w:rPr>
              <w:lang w:bidi="es-ES"/>
            </w:rPr>
            <w:t>Comunicación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28"/>
    <w:rsid w:val="00024CE8"/>
    <w:rsid w:val="00273528"/>
    <w:rsid w:val="004A1649"/>
    <w:rsid w:val="00511ED0"/>
    <w:rsid w:val="006272BF"/>
    <w:rsid w:val="0096562A"/>
    <w:rsid w:val="00B5203D"/>
    <w:rsid w:val="00E3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B3D96A001A348A9AF79E8DF083305F9">
    <w:name w:val="2B3D96A001A348A9AF79E8DF083305F9"/>
  </w:style>
  <w:style w:type="paragraph" w:customStyle="1" w:styleId="6CCEE1908BE34CBAA36F1FF04A10665F">
    <w:name w:val="6CCEE1908BE34CBAA36F1FF04A10665F"/>
  </w:style>
  <w:style w:type="paragraph" w:customStyle="1" w:styleId="03CE552D4A93405382BB63EACE948A98">
    <w:name w:val="03CE552D4A93405382BB63EACE948A98"/>
  </w:style>
  <w:style w:type="paragraph" w:customStyle="1" w:styleId="565E80704C364085B93A9D5E2BFD15A2">
    <w:name w:val="565E80704C364085B93A9D5E2BFD15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C9DDD-C80C-44A4-94C9-157259435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(color)</Template>
  <TotalTime>2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Javier Oña</dc:creator>
  <cp:keywords/>
  <cp:lastModifiedBy>JAVIER EDUARDO ONA CHIRIBOGA</cp:lastModifiedBy>
  <cp:revision>2</cp:revision>
  <dcterms:created xsi:type="dcterms:W3CDTF">2024-09-30T12:27:00Z</dcterms:created>
  <dcterms:modified xsi:type="dcterms:W3CDTF">2024-09-30T12:27:00Z</dcterms:modified>
  <cp:version/>
</cp:coreProperties>
</file>